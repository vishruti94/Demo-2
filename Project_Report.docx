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C7E118" w14:textId="57A490CA" w:rsidR="001638F6" w:rsidRDefault="00471A70" w:rsidP="00D5413C">
      <w:pPr>
        <w:pStyle w:val="Title"/>
      </w:pPr>
      <w:bookmarkStart w:id="0" w:name="_Toc321147011"/>
      <w:bookmarkStart w:id="1" w:name="_Toc318189312"/>
      <w:bookmarkStart w:id="2" w:name="_Toc318188327"/>
      <w:bookmarkStart w:id="3" w:name="_Toc318188227"/>
      <w:bookmarkStart w:id="4" w:name="_Toc321147149"/>
      <w:r>
        <w:t>Project #1</w:t>
      </w:r>
    </w:p>
    <w:p w14:paraId="37FC7B99" w14:textId="77777777" w:rsidR="00471A70" w:rsidRDefault="00471A70" w:rsidP="003422FF">
      <w:pPr>
        <w:pStyle w:val="ContactInfo"/>
        <w:rPr>
          <w:rFonts w:asciiTheme="majorHAnsi" w:eastAsiaTheme="majorEastAsia" w:hAnsiTheme="majorHAnsi" w:cstheme="majorBidi"/>
          <w:caps/>
          <w:sz w:val="26"/>
          <w:szCs w:val="26"/>
        </w:rPr>
      </w:pPr>
      <w:r w:rsidRPr="00471A70">
        <w:rPr>
          <w:rFonts w:asciiTheme="majorHAnsi" w:eastAsiaTheme="majorEastAsia" w:hAnsiTheme="majorHAnsi" w:cstheme="majorBidi"/>
          <w:caps/>
          <w:sz w:val="26"/>
          <w:szCs w:val="26"/>
        </w:rPr>
        <w:t>Learning Linear and Non-linear Model and Analysis of Uncertainty</w:t>
      </w:r>
    </w:p>
    <w:p w14:paraId="535EE3BF" w14:textId="7FB2E721" w:rsidR="003422FF" w:rsidRDefault="00A747BD" w:rsidP="003422FF">
      <w:pPr>
        <w:pStyle w:val="ContactInfo"/>
      </w:pPr>
      <w:r>
        <w:t xml:space="preserve">Team Name:  | </w:t>
      </w:r>
      <w:r w:rsidR="00471A70">
        <w:t>Prathamesh Pawar | Ved | Vishruti</w:t>
      </w:r>
      <w:r w:rsidR="00D5413C">
        <w:t xml:space="preserve"> |</w:t>
      </w:r>
      <w:r w:rsidR="00D5413C" w:rsidRPr="00D5413C">
        <w:t xml:space="preserve"> </w:t>
      </w:r>
      <w:sdt>
        <w:sdtPr>
          <w:alias w:val="Date:"/>
          <w:tag w:val="Date:"/>
          <w:id w:val="-35980865"/>
          <w:placeholder>
            <w:docPart w:val="936FC32CCD9B4C3883D01B463599BE92"/>
          </w:placeholder>
          <w:temporary/>
          <w:showingPlcHdr/>
          <w15:appearance w15:val="hidden"/>
        </w:sdtPr>
        <w:sdtEndPr/>
        <w:sdtContent>
          <w:r w:rsidR="00D5413C">
            <w:t>Date</w:t>
          </w:r>
        </w:sdtContent>
      </w:sdt>
      <w:r w:rsidR="00471A70">
        <w:t xml:space="preserve"> 03/19/2018</w:t>
      </w:r>
    </w:p>
    <w:p w14:paraId="7A540893" w14:textId="6F351F76" w:rsidR="001638F6" w:rsidRDefault="00471A70">
      <w:pPr>
        <w:pStyle w:val="Heading1"/>
      </w:pPr>
      <w:r>
        <w:t>Team members information</w:t>
      </w:r>
    </w:p>
    <w:p w14:paraId="36C16AF4" w14:textId="17229E3A" w:rsidR="00D5413C" w:rsidRDefault="00471A70" w:rsidP="00471A70">
      <w:pPr>
        <w:pStyle w:val="ListParagraph"/>
        <w:numPr>
          <w:ilvl w:val="0"/>
          <w:numId w:val="21"/>
        </w:numPr>
      </w:pPr>
      <w:r>
        <w:t>Prathamesh Pawar</w:t>
      </w:r>
    </w:p>
    <w:p w14:paraId="261CCA40" w14:textId="4A267D64" w:rsidR="00471A70" w:rsidRDefault="007E3C97" w:rsidP="00471A70">
      <w:pPr>
        <w:pStyle w:val="ListParagraph"/>
      </w:pPr>
      <w:hyperlink r:id="rId8" w:history="1">
        <w:r w:rsidR="00471A70" w:rsidRPr="007A09DA">
          <w:rPr>
            <w:rStyle w:val="Hyperlink"/>
          </w:rPr>
          <w:t>ppawar@csu.fullerton.edu</w:t>
        </w:r>
      </w:hyperlink>
    </w:p>
    <w:p w14:paraId="14A08E2E" w14:textId="6B9710AC" w:rsidR="00471A70" w:rsidRDefault="00471A70" w:rsidP="00471A70">
      <w:pPr>
        <w:pStyle w:val="ListParagraph"/>
        <w:numPr>
          <w:ilvl w:val="0"/>
          <w:numId w:val="21"/>
        </w:numPr>
      </w:pPr>
      <w:r>
        <w:t>Ved</w:t>
      </w:r>
    </w:p>
    <w:p w14:paraId="1D67842F" w14:textId="18F3C0C5" w:rsidR="00DC286F" w:rsidRDefault="00DC286F" w:rsidP="00DC286F">
      <w:pPr>
        <w:pStyle w:val="ListParagraph"/>
      </w:pPr>
      <w:hyperlink r:id="rId9" w:history="1">
        <w:r w:rsidRPr="00227674">
          <w:rPr>
            <w:rStyle w:val="Hyperlink"/>
          </w:rPr>
          <w:t>vishruti123@csu.fullerton.edu</w:t>
        </w:r>
      </w:hyperlink>
    </w:p>
    <w:p w14:paraId="7BA74CE0" w14:textId="1BC4B8CF" w:rsidR="00471A70" w:rsidRDefault="00471A70" w:rsidP="00471A70">
      <w:pPr>
        <w:pStyle w:val="ListParagraph"/>
        <w:numPr>
          <w:ilvl w:val="0"/>
          <w:numId w:val="21"/>
        </w:numPr>
      </w:pPr>
      <w:r>
        <w:t>Vishruti</w:t>
      </w:r>
    </w:p>
    <w:p w14:paraId="672CD38C" w14:textId="13405BBE" w:rsidR="00163B2A" w:rsidRDefault="00163B2A" w:rsidP="00163B2A">
      <w:pPr>
        <w:pStyle w:val="ListParagraph"/>
      </w:pPr>
      <w:hyperlink r:id="rId10" w:history="1">
        <w:r w:rsidRPr="00227674">
          <w:rPr>
            <w:rStyle w:val="Hyperlink"/>
          </w:rPr>
          <w:t>vishruti123@csu.fullerton.edu</w:t>
        </w:r>
      </w:hyperlink>
    </w:p>
    <w:p w14:paraId="6A692D2F" w14:textId="5FF74AF3" w:rsidR="008546FE" w:rsidRDefault="008546FE" w:rsidP="00471A70">
      <w:pPr>
        <w:pStyle w:val="ListBullet"/>
        <w:numPr>
          <w:ilvl w:val="0"/>
          <w:numId w:val="0"/>
        </w:numPr>
        <w:ind w:left="720"/>
      </w:pPr>
    </w:p>
    <w:p w14:paraId="2D03352E" w14:textId="6F1BE493" w:rsidR="008546FE" w:rsidRDefault="008546FE" w:rsidP="00471A70">
      <w:pPr>
        <w:pStyle w:val="ListBullet"/>
        <w:numPr>
          <w:ilvl w:val="0"/>
          <w:numId w:val="0"/>
        </w:numPr>
        <w:ind w:left="720"/>
      </w:pPr>
    </w:p>
    <w:p w14:paraId="1B0878F6" w14:textId="1DEEF87D" w:rsidR="008546FE" w:rsidRDefault="008546FE" w:rsidP="008546FE">
      <w:pPr>
        <w:pStyle w:val="Heading1"/>
      </w:pPr>
      <w:r>
        <w:t>Tools used</w:t>
      </w:r>
    </w:p>
    <w:p w14:paraId="73BF920C" w14:textId="7115A9F3" w:rsidR="00C52E5C" w:rsidRDefault="00C52E5C" w:rsidP="00C52E5C">
      <w:r>
        <w:t xml:space="preserve">We mainly chose Python as language for addressing assigned problem because it has efficient syntax and is dynamically typed. </w:t>
      </w:r>
      <w:r w:rsidR="00033677">
        <w:t xml:space="preserve">Also, Python supports numeric as naturally as MATLAB does. There are several libraries to support the numeric operations like NumPy. Python community also ported plotting functionality of MATLAB into Python which is called matplotlib. After all this Python supports MATLAB like array manipulation. </w:t>
      </w:r>
    </w:p>
    <w:p w14:paraId="6725BE3E" w14:textId="2DACDFFE" w:rsidR="00033677" w:rsidRDefault="00033677" w:rsidP="00C52E5C">
      <w:r>
        <w:t xml:space="preserve">R, MATLAB/OCTAVE are the popular alternatives to Python when it comes to data science. But, recently many popular features are ported from </w:t>
      </w:r>
      <w:r w:rsidR="00A747BD">
        <w:t xml:space="preserve">Mathematic and R into Python. The Pandas library implements associated manipulations. The scikit-learn is common interface to various machine learning algorithms.  </w:t>
      </w:r>
    </w:p>
    <w:p w14:paraId="5C19CFD0" w14:textId="46B0FE7E" w:rsidR="00A747BD" w:rsidRDefault="00A747BD" w:rsidP="00C52E5C">
      <w:r>
        <w:t xml:space="preserve">We have used </w:t>
      </w:r>
      <w:r w:rsidRPr="00A747BD">
        <w:rPr>
          <w:b/>
        </w:rPr>
        <w:t>Pandas</w:t>
      </w:r>
      <w:r>
        <w:t xml:space="preserve"> library to read and manipulate the given dataset. To implement the linear and non-linear models and find out the relation between the data-points, we used </w:t>
      </w:r>
      <w:r w:rsidRPr="00A747BD">
        <w:rPr>
          <w:b/>
        </w:rPr>
        <w:t>scikit-learn</w:t>
      </w:r>
      <w:r>
        <w:t xml:space="preserve"> package.</w:t>
      </w:r>
      <w:r w:rsidR="007028E0">
        <w:t xml:space="preserve"> </w:t>
      </w:r>
      <w:r w:rsidR="007028E0" w:rsidRPr="007028E0">
        <w:rPr>
          <w:b/>
        </w:rPr>
        <w:t>Scikit-learn</w:t>
      </w:r>
      <w:r w:rsidR="007028E0">
        <w:t xml:space="preserve"> package includes many predefines libraries of which we used sklearn to preprocess the data. </w:t>
      </w:r>
      <w:r w:rsidR="007028E0" w:rsidRPr="007028E0">
        <w:rPr>
          <w:b/>
        </w:rPr>
        <w:t>Numpy</w:t>
      </w:r>
      <w:r w:rsidR="007028E0">
        <w:t xml:space="preserve"> is used to perform numeric calculations. To plot the data points, </w:t>
      </w:r>
      <w:r w:rsidR="007028E0" w:rsidRPr="007028E0">
        <w:rPr>
          <w:b/>
        </w:rPr>
        <w:t>matplotlib</w:t>
      </w:r>
      <w:r w:rsidR="007028E0">
        <w:t xml:space="preserve"> is used.   </w:t>
      </w:r>
    </w:p>
    <w:p w14:paraId="0F200776" w14:textId="5ACB029F" w:rsidR="00FB79B6" w:rsidRDefault="00FB79B6" w:rsidP="00C52E5C"/>
    <w:p w14:paraId="393075EA" w14:textId="132857EB" w:rsidR="00FB79B6" w:rsidRDefault="00FB79B6" w:rsidP="00C52E5C"/>
    <w:p w14:paraId="0DC197E8" w14:textId="56ED6856" w:rsidR="00FB79B6" w:rsidRDefault="00FB79B6" w:rsidP="00C52E5C"/>
    <w:p w14:paraId="72961738" w14:textId="219140CD" w:rsidR="00FB79B6" w:rsidRDefault="00FB79B6" w:rsidP="00FB79B6">
      <w:pPr>
        <w:pStyle w:val="Heading1"/>
      </w:pPr>
      <w:r>
        <w:t>Methods used</w:t>
      </w:r>
    </w:p>
    <w:p w14:paraId="6AB52476" w14:textId="719B1726" w:rsidR="008F571F" w:rsidRPr="008F571F" w:rsidRDefault="00611005" w:rsidP="00611005">
      <w:r>
        <w:t xml:space="preserve">In the problem description, four parameters are given Tm, Pr, Th and Sv. We have to find the relation of these four data points with the fifth parameter Idx(Index). To find the correlation between the parameters we used the heat map. From this heat map we found out that the correlation between the two parameters ‘Sv’ and ‘Idx’ is comparatively higher. Also, we used scatter plot to find out the relationship between the two variables ‘Th’ and ‘Idx’. </w:t>
      </w:r>
    </w:p>
    <w:p w14:paraId="7340B231" w14:textId="510A79DD" w:rsidR="008F571F" w:rsidRPr="008F571F" w:rsidRDefault="008F571F" w:rsidP="008F571F">
      <w:pPr>
        <w:pStyle w:val="Heading2"/>
      </w:pPr>
      <w:r>
        <w:t>Linear regression model</w:t>
      </w:r>
    </w:p>
    <w:p w14:paraId="1400F14C" w14:textId="77777777" w:rsidR="008F571F" w:rsidRDefault="008F571F" w:rsidP="008F571F">
      <w:r>
        <w:t xml:space="preserve">The first model we tried is </w:t>
      </w:r>
      <w:r w:rsidRPr="00611005">
        <w:rPr>
          <w:b/>
        </w:rPr>
        <w:t>Linear Regression model</w:t>
      </w:r>
      <w:r>
        <w:t xml:space="preserve">. First, we trained the model to fit the data set given. To understand how close the data is from regression line we calculated R2 score. R2 score is statistical measure of the closeness of the data to linear line. Our R2 score came out to be </w:t>
      </w:r>
      <w:r w:rsidRPr="008F571F">
        <w:rPr>
          <w:b/>
        </w:rPr>
        <w:t>0.975110330464747</w:t>
      </w:r>
      <w:r>
        <w:t>. This is close to the highest score which is 1.0. Weights and bias of our trained Linear regression model are:</w:t>
      </w:r>
    </w:p>
    <w:p w14:paraId="0335AEE1" w14:textId="77777777" w:rsidR="008F571F" w:rsidRDefault="008F571F" w:rsidP="008F571F">
      <w:pPr>
        <w:rPr>
          <w:b/>
        </w:rPr>
      </w:pPr>
      <w:r w:rsidRPr="008F571F">
        <w:rPr>
          <w:b/>
        </w:rPr>
        <w:t>weights: [[ 3.61334358e+03</w:t>
      </w:r>
      <w:r>
        <w:rPr>
          <w:b/>
        </w:rPr>
        <w:t xml:space="preserve"> </w:t>
      </w:r>
      <w:r w:rsidRPr="008F571F">
        <w:rPr>
          <w:b/>
        </w:rPr>
        <w:t>5.55861130e-02 -5.43785108e-01 -1.60560837e-03]]</w:t>
      </w:r>
    </w:p>
    <w:p w14:paraId="3D829F0B" w14:textId="77777777" w:rsidR="008F571F" w:rsidRDefault="008F571F" w:rsidP="008F571F">
      <w:pPr>
        <w:rPr>
          <w:b/>
        </w:rPr>
      </w:pPr>
      <w:r w:rsidRPr="008F571F">
        <w:rPr>
          <w:b/>
        </w:rPr>
        <w:t>bias: [-77.78381734]</w:t>
      </w:r>
    </w:p>
    <w:p w14:paraId="09DD8678" w14:textId="4E16C773" w:rsidR="008F571F" w:rsidRDefault="008F571F" w:rsidP="008F571F">
      <w:pPr>
        <w:pStyle w:val="Heading2"/>
      </w:pPr>
      <w:r>
        <w:t>polynomial model</w:t>
      </w:r>
    </w:p>
    <w:p w14:paraId="68A1F96E" w14:textId="2608CABA" w:rsidR="000C378D" w:rsidRDefault="008F571F" w:rsidP="008F571F">
      <w:r>
        <w:t xml:space="preserve">The second model we </w:t>
      </w:r>
      <w:r w:rsidR="000C378D">
        <w:t xml:space="preserve">tried is polynomial model. In scikit-learn there is polynomial model. To use the polynomial model, we need to use make_pipeline module. This module makes pipeline with a Linear regression model to polynomial features. This also takes degree of polynomial in its constructor. </w:t>
      </w:r>
    </w:p>
    <w:p w14:paraId="3A5601EF" w14:textId="2F806A82" w:rsidR="000C378D" w:rsidRDefault="000C378D" w:rsidP="008F571F">
      <w:r>
        <w:t xml:space="preserve">To decide best degree polynomial </w:t>
      </w:r>
      <w:r w:rsidR="00702F93">
        <w:t>model,</w:t>
      </w:r>
      <w:r>
        <w:t xml:space="preserve"> we will look at the R2 scores</w:t>
      </w:r>
      <w:r w:rsidR="00702F93">
        <w:t>. The R2 scores of each degree starting from 2</w:t>
      </w:r>
      <w:r w:rsidR="00702F93" w:rsidRPr="00702F93">
        <w:rPr>
          <w:vertAlign w:val="superscript"/>
        </w:rPr>
        <w:t>nd</w:t>
      </w:r>
      <w:r w:rsidR="00702F93">
        <w:t xml:space="preserve"> order to 6</w:t>
      </w:r>
      <w:r w:rsidR="00702F93" w:rsidRPr="00702F93">
        <w:rPr>
          <w:vertAlign w:val="superscript"/>
        </w:rPr>
        <w:t>th</w:t>
      </w:r>
      <w:r w:rsidR="00702F93">
        <w:t xml:space="preserve"> is given bellow.</w:t>
      </w:r>
      <w:r w:rsidR="00163B2A">
        <w:t xml:space="preserve"> The equation that is formed using polynomial model is :</w:t>
      </w:r>
    </w:p>
    <w:p w14:paraId="4789BBFC" w14:textId="7AFDB7D4" w:rsidR="00163B2A" w:rsidRPr="00163B2A" w:rsidRDefault="00163B2A" w:rsidP="00163B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eastAsia="Times New Roman" w:cs="Courier New"/>
          <w:b/>
          <w:color w:val="000000"/>
          <w:lang w:eastAsia="en-US"/>
        </w:rPr>
      </w:pPr>
      <w:r>
        <w:rPr>
          <w:rFonts w:eastAsia="Times New Roman" w:cs="Courier New"/>
          <w:b/>
          <w:color w:val="000000"/>
          <w:lang w:eastAsia="en-US"/>
        </w:rPr>
        <w:t xml:space="preserve">equation </w:t>
      </w:r>
      <w:r w:rsidRPr="00163B2A">
        <w:rPr>
          <w:rFonts w:eastAsia="Times New Roman" w:cs="Courier New"/>
          <w:b/>
          <w:color w:val="000000"/>
          <w:lang w:eastAsia="en-US"/>
        </w:rPr>
        <w:t xml:space="preserve">= </w:t>
      </w:r>
      <w:r w:rsidRPr="00163B2A">
        <w:rPr>
          <w:rFonts w:eastAsia="Times New Roman" w:cs="Courier New"/>
          <w:b/>
          <w:bCs/>
          <w:color w:val="008080"/>
          <w:lang w:eastAsia="en-US"/>
        </w:rPr>
        <w:t>"X"</w:t>
      </w:r>
      <w:r w:rsidRPr="00163B2A">
        <w:rPr>
          <w:rFonts w:eastAsia="Times New Roman" w:cs="Courier New"/>
          <w:b/>
          <w:color w:val="000000"/>
          <w:lang w:eastAsia="en-US"/>
        </w:rPr>
        <w:t>+</w:t>
      </w:r>
      <w:r w:rsidRPr="00163B2A">
        <w:rPr>
          <w:rFonts w:eastAsia="Times New Roman" w:cs="Courier New"/>
          <w:b/>
          <w:color w:val="000080"/>
          <w:lang w:eastAsia="en-US"/>
        </w:rPr>
        <w:t>str</w:t>
      </w:r>
      <w:r w:rsidRPr="00163B2A">
        <w:rPr>
          <w:rFonts w:eastAsia="Times New Roman" w:cs="Courier New"/>
          <w:b/>
          <w:color w:val="000000"/>
          <w:lang w:eastAsia="en-US"/>
        </w:rPr>
        <w:t>(variable_index)+</w:t>
      </w:r>
      <w:r w:rsidRPr="00163B2A">
        <w:rPr>
          <w:rFonts w:eastAsia="Times New Roman" w:cs="Courier New"/>
          <w:b/>
          <w:bCs/>
          <w:color w:val="008080"/>
          <w:lang w:eastAsia="en-US"/>
        </w:rPr>
        <w:t>"^"</w:t>
      </w:r>
      <w:r w:rsidRPr="00163B2A">
        <w:rPr>
          <w:rFonts w:eastAsia="Times New Roman" w:cs="Courier New"/>
          <w:b/>
          <w:color w:val="000000"/>
          <w:lang w:eastAsia="en-US"/>
        </w:rPr>
        <w:t>+</w:t>
      </w:r>
      <w:r w:rsidRPr="00163B2A">
        <w:rPr>
          <w:rFonts w:eastAsia="Times New Roman" w:cs="Courier New"/>
          <w:b/>
          <w:color w:val="000080"/>
          <w:lang w:eastAsia="en-US"/>
        </w:rPr>
        <w:t>str</w:t>
      </w:r>
      <w:r w:rsidRPr="00163B2A">
        <w:rPr>
          <w:rFonts w:eastAsia="Times New Roman" w:cs="Courier New"/>
          <w:b/>
          <w:color w:val="000000"/>
          <w:lang w:eastAsia="en-US"/>
        </w:rPr>
        <w:t>(variable)+</w:t>
      </w:r>
      <w:r w:rsidRPr="00163B2A">
        <w:rPr>
          <w:rFonts w:eastAsia="Times New Roman" w:cs="Courier New"/>
          <w:b/>
          <w:bCs/>
          <w:color w:val="008080"/>
          <w:lang w:eastAsia="en-US"/>
        </w:rPr>
        <w:t>"*"</w:t>
      </w:r>
    </w:p>
    <w:p w14:paraId="6C82C083" w14:textId="77777777" w:rsidR="00163B2A" w:rsidRDefault="00163B2A" w:rsidP="008F571F"/>
    <w:p w14:paraId="254B8BE2" w14:textId="77777777" w:rsidR="00702F93" w:rsidRDefault="00702F93" w:rsidP="00702F93">
      <w:pPr>
        <w:spacing w:after="0"/>
      </w:pPr>
      <w:r>
        <w:t>Degree  2</w:t>
      </w:r>
    </w:p>
    <w:p w14:paraId="097ABB3A" w14:textId="281E0875" w:rsidR="00702F93" w:rsidRDefault="00702F93" w:rsidP="00702F93">
      <w:pPr>
        <w:spacing w:after="0"/>
      </w:pPr>
      <w:r>
        <w:t>R2 score:  0.9977539086415744</w:t>
      </w:r>
    </w:p>
    <w:p w14:paraId="2FB4105E" w14:textId="77777777" w:rsidR="00702F93" w:rsidRDefault="00702F93" w:rsidP="00702F93">
      <w:pPr>
        <w:spacing w:after="0"/>
      </w:pPr>
      <w:r>
        <w:t>Degree  3</w:t>
      </w:r>
    </w:p>
    <w:p w14:paraId="23372B2D" w14:textId="44E8BE23" w:rsidR="00702F93" w:rsidRDefault="00702F93" w:rsidP="00702F93">
      <w:pPr>
        <w:spacing w:after="0"/>
      </w:pPr>
      <w:r>
        <w:t>R2 score:  0.9982094232909468</w:t>
      </w:r>
    </w:p>
    <w:p w14:paraId="15F81C83" w14:textId="77777777" w:rsidR="00702F93" w:rsidRDefault="00702F93" w:rsidP="00702F93">
      <w:pPr>
        <w:spacing w:after="0"/>
      </w:pPr>
      <w:r>
        <w:t>Degree  4</w:t>
      </w:r>
    </w:p>
    <w:p w14:paraId="2FD32633" w14:textId="164773EC" w:rsidR="00702F93" w:rsidRDefault="00702F93" w:rsidP="00702F93">
      <w:pPr>
        <w:spacing w:after="0"/>
      </w:pPr>
      <w:r>
        <w:lastRenderedPageBreak/>
        <w:t>R2 score:  0.9983342869614551</w:t>
      </w:r>
    </w:p>
    <w:p w14:paraId="63C7A6C6" w14:textId="77777777" w:rsidR="00702F93" w:rsidRDefault="00702F93" w:rsidP="00702F93">
      <w:pPr>
        <w:spacing w:after="0"/>
      </w:pPr>
      <w:r>
        <w:t>Degree  5</w:t>
      </w:r>
    </w:p>
    <w:p w14:paraId="4E36F150" w14:textId="62B246D4" w:rsidR="00702F93" w:rsidRDefault="00702F93" w:rsidP="00702F93">
      <w:pPr>
        <w:spacing w:after="0"/>
      </w:pPr>
      <w:r>
        <w:t>R2 score:  0.9984518964758804</w:t>
      </w:r>
    </w:p>
    <w:p w14:paraId="5EAF1EF7" w14:textId="77777777" w:rsidR="00702F93" w:rsidRDefault="00702F93" w:rsidP="00702F93">
      <w:pPr>
        <w:spacing w:after="0"/>
      </w:pPr>
      <w:r>
        <w:t>Degree  6</w:t>
      </w:r>
    </w:p>
    <w:p w14:paraId="6C5421D5" w14:textId="7C9F5741" w:rsidR="00702F93" w:rsidRDefault="00702F93" w:rsidP="00702F93">
      <w:pPr>
        <w:spacing w:after="0"/>
      </w:pPr>
      <w:r>
        <w:t>R2 score:  0.9982101292603667</w:t>
      </w:r>
    </w:p>
    <w:p w14:paraId="07E36089" w14:textId="6A7EEAF4" w:rsidR="00702F93" w:rsidRDefault="00702F93" w:rsidP="00702F93">
      <w:pPr>
        <w:spacing w:after="0"/>
      </w:pPr>
      <w:r>
        <w:t>As we can see in above R2 scores, after 6</w:t>
      </w:r>
      <w:r w:rsidRPr="00702F93">
        <w:rPr>
          <w:vertAlign w:val="superscript"/>
        </w:rPr>
        <w:t>th</w:t>
      </w:r>
      <w:r>
        <w:t xml:space="preserve"> degree polynomial model r2 score goes down. From this observation we can conclude that 5</w:t>
      </w:r>
      <w:r w:rsidRPr="00702F93">
        <w:rPr>
          <w:vertAlign w:val="superscript"/>
        </w:rPr>
        <w:t>th</w:t>
      </w:r>
      <w:r>
        <w:t xml:space="preserve"> degree model is best suited for our dataset. After 5th degree model starts to overfeed. The 5</w:t>
      </w:r>
      <w:r w:rsidRPr="00702F93">
        <w:rPr>
          <w:vertAlign w:val="superscript"/>
        </w:rPr>
        <w:t>th</w:t>
      </w:r>
      <w:r>
        <w:t xml:space="preserve"> degree coefficients and bias are given below. </w:t>
      </w:r>
    </w:p>
    <w:p w14:paraId="39E4AAD2" w14:textId="77777777" w:rsidR="00163B2A" w:rsidRDefault="00702F93" w:rsidP="00163B2A">
      <w:pPr>
        <w:spacing w:before="0" w:after="0"/>
        <w:jc w:val="both"/>
      </w:pPr>
      <w:r>
        <w:t xml:space="preserve">coefficiets:  </w:t>
      </w:r>
      <w:r w:rsidR="00163B2A">
        <w:t>Degree  5</w:t>
      </w:r>
    </w:p>
    <w:p w14:paraId="147A1375" w14:textId="77777777" w:rsidR="00163B2A" w:rsidRDefault="00163B2A" w:rsidP="00163B2A">
      <w:pPr>
        <w:spacing w:before="0" w:after="0"/>
        <w:jc w:val="both"/>
      </w:pPr>
      <w:r>
        <w:t>R2 score:  0.9984530247693499</w:t>
      </w:r>
    </w:p>
    <w:p w14:paraId="2A4928D3" w14:textId="77777777" w:rsidR="00163B2A" w:rsidRDefault="00163B2A" w:rsidP="00163B2A">
      <w:pPr>
        <w:spacing w:before="0" w:after="0"/>
        <w:jc w:val="both"/>
      </w:pPr>
      <w:r>
        <w:t>equation:  (-1.6695405375625745e-09)+(-6.45496006243066e-06*X1^1)+(1.0627932016131337e-07*X2^1)+(-8.597702394664248e-08*X3^1)+(-2.3687589606561268e-07*X4^1)+(3.7337036831978537e-10*X1^2)+(5.777543676382969e-09*X1^1*X2^1)+(-6.884826267563864e-10*X1^1*X3^1)+(-5.6126337253053296e-09*X1^1*X4^1)+(-1.6672513132813674e-05*X2^2)+(-8.871437775101917e-06*X2^1*X3^1)+(-5.038323680820585e-05*X2^1*X4^1)+(-2.4325142050207593e-06*X3^2)+(-2.9706746730932005e-05*X3^1*X4^1)+(1.3691184263895942e-05*X4^2)+(-1.921518921719484e-11*X1^3)+(3.7645124524778003e-10*X1^2*X2^1)+(5.744125606410625e-12*X1^2*X3^1)+(4.42831506945607e-10*X1^2*X4^1)+(1.1460371154239052e-06*X1^1*X2^2)+(-6.400759788824885e-08*X1^1*X2^1*X3^1)+(-1.9889446071749202e-07*X1^1*X2^1*X4^1)+(2.7651390020803277e-08*X1^1*X3^2)+(-1.158618374402588e-06*X1^1*X3^1*X4^1)+(-4.767015614624136e-06*X1^1*X4^2)+(-2.5177561907939e-06*X2^3)+(5.306268988323548e-06*X2^2*X3^1)+(5.636595843644997e-07*X2^2*X4^1)+(-2.2420550226540795e-05*X2^1*X3^2)+(1.5970681844960027e-06*X2^1*X3^1*X4^1)+(-1.3626011207685973e-07*X2^1*X4^2)+(7.594609117606189e-05*X3^3)+(5.762578053185883e-07*X3^2*X4^1)+(-3.707038759179172e-08*X3^1*X4^2)+(4.00859388505247e-09*X4^3)+(3.891980756907084e-15*X1^4)+(2.4864148803389924e-11*X1^3*X2^1)+(2.0951286156451335e-12*X1^3*X3^1)+(5.7503809227268316e-11*X1^3*X4^1)+(1.1575839999120835e-07*X1^2*X2^2)+(7.126742328829689e-09*X1^2*X2^1*X3^1)+(2.3175214966622191e-07*X1^2*X2^1*X4^1)+(2.9706083986084335e-09*X1^2*X3^2)+(-1.3615374234331413e-08*X1^2*X3^1*X4^1)+(6.06787848942925e-07*X1^2*X4^2)+(0.00022262510276798792*X1^1*X2^3)+(-1.2605411321379304e-06*X1^1*X2^2*X3^1)+(1.2848225672944299e-05*X1^1*X2^2*X4^1)+(6.971814340458658e-06*X1^1*X2^1*X3^2)+(-0.0001665837107276018*X1^1*X2^1*X3^1*X4^1)+(-8.223356876937237e-06*X1^1*X2^1*X4^2)+(2.500012258984048e-06*X1^1*X3^3)+(-1.0607590395255524e-06*X1^1*X3^2*X4^1)+(6.031074977338326e-06*X1^1*X3^1*X4^2)+(5.857840245063114e-07*X1^1*X4^3)+(-3.521561609932139e-09*X2^4)+(-4.332341476081568e-08*X2^3*X3^1)+(-3.1390733613474177e-09*X2^3*X4^1)+(8.722296926445849e-08*X2^2*X3^2)+(5.525503946639856e-09*X2^2*X3^1*X4^1)+(1.2273360687529658e-09*X2^2*X4^2)+(-2.2956776564325223e-</w:t>
      </w:r>
      <w:r>
        <w:lastRenderedPageBreak/>
        <w:t>07*X2^1*X3^3)+(1.1098166010219563e-08*X2^1*X3^2*X4^1)+(1.5831161110090334e-10*X2^1*X3^1*X4^2)+(-9.722966889960335e-11*X2^1*X4^3)+(-5.009098954811251e-07*X3^4)+(1.4290537948515852e-08*X3^3*X4^1)+(-8.265297867276393e-10*X3^2*X4^2)+(-3.343493921802816e-11*X3^1*X4^3)+(1.8051593409624221e-12*X4^4)+(1.9374524032209453e-16*X1^5)+(1.3474068841929126e-12*X1^4*X2^1)+(1.374007124224748e-13*X1^4*X3^1)+(4.6199716800664836e-12*X1^4*X4^1)+(7.920371379816834e-09*X1^3*X2^2)+(7.279811224451264e-10*X1^3*X2^1*X3^1)+(2.7944013261486856e-08*X1^3*X2^1*X4^1)+(1.5934936884964557e-10*X1^3*X3^2)+(2.413490217315999e-09*X1^3*X3^1*X4^1)+(9.643192475898403e-08*X1^3*X4^2)+(3.145137213728846e-05*X1^2*X2^3)+(2.600614193420382e-06*X1^2*X2^2*X3^1)+(0.00011288524545432619*X1^2*X2^2*X4^1)+(5.752883228495223e-07*X1^2*X2^1*X3^2)+(9.36638394998431e-06*X1^2*X2^1*X3^1*X4^1)+(0.0003595405873330652*X1^2*X2^1*X4^2)+(1.1092072046900211e-07*X1^2*X3^3)+(2.3133233219555583e-06*X1^2*X3^2*X4^1)+(6.000585834585924e-05*X1^2*X3^1*X4^2)+(-3.963250046721649e-05*X1^2*X4^3)+(-2.461860573230838e-07*X1^1*X2^4)+(-9.80972012972587e-07*X1^1*X2^3*X3^1)+(-4.3569447778144305e-08*X1^1*X2^3*X4^1)+(3.833204307433661e-06*X1^1*X2^2*X3^2)+(3.2211088491599323e-07*X1^1*X2^2*X3^1*X4^1)+(-4.6867740754572316e-08*X1^1*X2^2*X4^2)+(-2.5553731039308143e-05*X1^1*X2^1*X3^3)+(1.0528503709504203e-07*X1^1*X2^1*X3^2*X4^1)+(-6.101607941103493e-08*X1^1*X2^1*X3^1*X4^2)+(7.53846739551973e-09*X1^1*X2^1*X4^3)+(6.488625901413046e-05*X1^1*X3^4)+(2.118046521813216e-08*X1^1*X3^3*X4^1)+(-3.716156322816384e-08*X1^1*X3^2*X4^2)+(5.01469809665293e-09*X1^1*X3^1*X4^3)+(-1.9306795263928001e-10*X1^1*X4^4)+(5.646080120363245e-12*X2^5)+(1.0631033158081519e-10*X2^4*X3^1)+(5.019820415461465e-12*X2^4*X4^1)+(-2.488940014019756e-10*X2^3*X3^2)+(-1.5084806427118286e-11*X2^3*X3^1*X4^1)+(7.969765255730343e-13*X2^3*X4^2)+(1.429272083951116e-09*X2^2*X3^3)+(-3.119763675234156e-11*X2^2*X3^2*X4^1)+(3.481639006977055e-12*X2^2*X3^1*X4^2)+(-2.832475498994267e-13*X2^2*X4^3)+(3.5677605890091344e-10*X2^1*X3^4)+(-7.63548414905928e-11*X2^1*X3^3*X4^1)+(6.135863176462376e-12*X2^1*X3^2*X4^2)+(-4.655016742080922e-13*X2^1*X3^1*X4^3)+(1.5658859656115598e-14*X2^1*X4^4)+(-9.73790719768273e-09*X3^5)+(8.314068598450151e-11*X3^4*X4^1)+(2.5288447415760737e-12*X3^3*X4^2)+(-2.0725420433808728e-13*X3^2*X4^3)+(1.2066954080482996e-14*X3^1*X4^4)+(-2.4492889406100074e-16*X4^5)</w:t>
      </w:r>
    </w:p>
    <w:p w14:paraId="571C3067" w14:textId="53AFFEC4" w:rsidR="008F571F" w:rsidRPr="008F571F" w:rsidRDefault="00163B2A" w:rsidP="00163B2A">
      <w:pPr>
        <w:spacing w:before="0" w:after="0"/>
        <w:jc w:val="both"/>
        <w:rPr>
          <w:b/>
        </w:rPr>
      </w:pPr>
      <w:r>
        <w:t>bias:  [10.10768425]</w:t>
      </w:r>
    </w:p>
    <w:bookmarkEnd w:id="0"/>
    <w:bookmarkEnd w:id="1"/>
    <w:bookmarkEnd w:id="2"/>
    <w:bookmarkEnd w:id="3"/>
    <w:bookmarkEnd w:id="4"/>
    <w:p w14:paraId="22B4455A" w14:textId="2185F179" w:rsidR="001638F6" w:rsidRDefault="001638F6" w:rsidP="008F571F"/>
    <w:p w14:paraId="0D3EB3FD" w14:textId="1084C4CD" w:rsidR="00D20429" w:rsidRDefault="00D20429" w:rsidP="008F571F">
      <w:r>
        <w:t>Contribution by each member:</w:t>
      </w:r>
    </w:p>
    <w:p w14:paraId="482EB9D9" w14:textId="5F987A0C" w:rsidR="00D20429" w:rsidRDefault="00D20429" w:rsidP="008F571F">
      <w:r>
        <w:t>Prathmesh : 33.33%</w:t>
      </w:r>
    </w:p>
    <w:p w14:paraId="778F17AA" w14:textId="067536E4" w:rsidR="00D20429" w:rsidRDefault="00D20429" w:rsidP="008F571F">
      <w:r>
        <w:t>Ved             : 33.33%</w:t>
      </w:r>
    </w:p>
    <w:p w14:paraId="59C76EBE" w14:textId="605ECBD5" w:rsidR="00D20429" w:rsidRDefault="00D20429" w:rsidP="008F571F">
      <w:r>
        <w:t>Vishruti      : 33.33%</w:t>
      </w:r>
      <w:bookmarkStart w:id="5" w:name="_GoBack"/>
      <w:bookmarkEnd w:id="5"/>
    </w:p>
    <w:p w14:paraId="672763C1" w14:textId="77777777" w:rsidR="00D20429" w:rsidRPr="007021DE" w:rsidRDefault="00D20429" w:rsidP="008F571F"/>
    <w:sectPr w:rsidR="00D20429" w:rsidRPr="007021DE">
      <w:footerReference w:type="default" r:id="rId1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0D447" w14:textId="77777777" w:rsidR="007E3C97" w:rsidRDefault="007E3C97">
      <w:pPr>
        <w:spacing w:before="0" w:after="0" w:line="240" w:lineRule="auto"/>
      </w:pPr>
      <w:r>
        <w:separator/>
      </w:r>
    </w:p>
  </w:endnote>
  <w:endnote w:type="continuationSeparator" w:id="0">
    <w:p w14:paraId="053C35F9" w14:textId="77777777" w:rsidR="007E3C97" w:rsidRDefault="007E3C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165388" w14:textId="28415728" w:rsidR="001638F6" w:rsidRDefault="00844483">
    <w:pPr>
      <w:pStyle w:val="Footer"/>
    </w:pPr>
    <w:r>
      <w:t xml:space="preserve">PAGE </w:t>
    </w:r>
    <w:r>
      <w:fldChar w:fldCharType="begin"/>
    </w:r>
    <w:r>
      <w:instrText xml:space="preserve"> PAGE  \* Arabic  \* MERGEFORMAT </w:instrText>
    </w:r>
    <w:r>
      <w:fldChar w:fldCharType="separate"/>
    </w:r>
    <w:r w:rsidR="00D2042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AC4830" w14:textId="77777777" w:rsidR="007E3C97" w:rsidRDefault="007E3C97">
      <w:pPr>
        <w:spacing w:before="0" w:after="0" w:line="240" w:lineRule="auto"/>
      </w:pPr>
      <w:r>
        <w:separator/>
      </w:r>
    </w:p>
  </w:footnote>
  <w:footnote w:type="continuationSeparator" w:id="0">
    <w:p w14:paraId="2C213982" w14:textId="77777777" w:rsidR="007E3C97" w:rsidRDefault="007E3C9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8F74A3E"/>
    <w:multiLevelType w:val="hybridMultilevel"/>
    <w:tmpl w:val="984E70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num>
  <w:num w:numId="3">
    <w:abstractNumId w:val="8"/>
  </w:num>
  <w:num w:numId="4">
    <w:abstractNumId w:val="8"/>
  </w:num>
  <w:num w:numId="5">
    <w:abstractNumId w:val="9"/>
  </w:num>
  <w:num w:numId="6">
    <w:abstractNumId w:val="8"/>
  </w:num>
  <w:num w:numId="7">
    <w:abstractNumId w:val="11"/>
  </w:num>
  <w:num w:numId="8">
    <w:abstractNumId w:val="10"/>
  </w:num>
  <w:num w:numId="9">
    <w:abstractNumId w:val="13"/>
  </w:num>
  <w:num w:numId="10">
    <w:abstractNumId w:val="12"/>
  </w:num>
  <w:num w:numId="11">
    <w:abstractNumId w:val="16"/>
  </w:num>
  <w:num w:numId="12">
    <w:abstractNumId w:val="15"/>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70"/>
    <w:rsid w:val="00033677"/>
    <w:rsid w:val="000748AA"/>
    <w:rsid w:val="000C378D"/>
    <w:rsid w:val="001638F6"/>
    <w:rsid w:val="00163B2A"/>
    <w:rsid w:val="001A2000"/>
    <w:rsid w:val="003209D6"/>
    <w:rsid w:val="00334A73"/>
    <w:rsid w:val="003422FF"/>
    <w:rsid w:val="00471A70"/>
    <w:rsid w:val="004952C4"/>
    <w:rsid w:val="005A1C5A"/>
    <w:rsid w:val="00611005"/>
    <w:rsid w:val="00690EFD"/>
    <w:rsid w:val="007021DE"/>
    <w:rsid w:val="007028E0"/>
    <w:rsid w:val="00702F93"/>
    <w:rsid w:val="00732607"/>
    <w:rsid w:val="007E3C97"/>
    <w:rsid w:val="00844483"/>
    <w:rsid w:val="008546FE"/>
    <w:rsid w:val="008F571F"/>
    <w:rsid w:val="00934F1C"/>
    <w:rsid w:val="009D2231"/>
    <w:rsid w:val="00A122DB"/>
    <w:rsid w:val="00A747BD"/>
    <w:rsid w:val="00A952FE"/>
    <w:rsid w:val="00AD165F"/>
    <w:rsid w:val="00B47B7A"/>
    <w:rsid w:val="00B646B8"/>
    <w:rsid w:val="00C52E5C"/>
    <w:rsid w:val="00C80BD4"/>
    <w:rsid w:val="00CF3A42"/>
    <w:rsid w:val="00D20429"/>
    <w:rsid w:val="00D26066"/>
    <w:rsid w:val="00D5413C"/>
    <w:rsid w:val="00DC07A3"/>
    <w:rsid w:val="00DC286F"/>
    <w:rsid w:val="00E11B8A"/>
    <w:rsid w:val="00F677F9"/>
    <w:rsid w:val="00FB79B6"/>
    <w:rsid w:val="00FD1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B21AC7"/>
  <w15:chartTrackingRefBased/>
  <w15:docId w15:val="{55ADA66E-6C9A-4233-88A6-97AF223AA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1504"/>
  </w:style>
  <w:style w:type="paragraph" w:styleId="Heading1">
    <w:name w:val="heading 1"/>
    <w:basedOn w:val="Normal"/>
    <w:next w:val="Normal"/>
    <w:link w:val="Heading1Char"/>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Heading2">
    <w:name w:val="heading 2"/>
    <w:basedOn w:val="Normal"/>
    <w:next w:val="Normal"/>
    <w:link w:val="Heading2Char"/>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Heading3">
    <w:name w:val="heading 3"/>
    <w:basedOn w:val="Normal"/>
    <w:next w:val="Normal"/>
    <w:link w:val="Heading3Char"/>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pPr>
      <w:spacing w:before="360" w:after="0"/>
      <w:contextualSpacing/>
      <w:jc w:val="center"/>
    </w:pPr>
  </w:style>
  <w:style w:type="character" w:customStyle="1" w:styleId="Heading1Char">
    <w:name w:val="Heading 1 Char"/>
    <w:basedOn w:val="DefaultParagraphFont"/>
    <w:link w:val="Heading1"/>
    <w:uiPriority w:val="4"/>
    <w:rsid w:val="00690EFD"/>
    <w:rPr>
      <w:rFonts w:asciiTheme="majorHAnsi" w:eastAsiaTheme="majorEastAsia" w:hAnsiTheme="majorHAnsi" w:cstheme="majorBidi"/>
      <w:color w:val="3F251D" w:themeColor="accent1"/>
      <w:sz w:val="30"/>
      <w:szCs w:val="30"/>
    </w:rPr>
  </w:style>
  <w:style w:type="character" w:customStyle="1" w:styleId="Heading2Char">
    <w:name w:val="Heading 2 Char"/>
    <w:basedOn w:val="DefaultParagraphFont"/>
    <w:link w:val="Heading2"/>
    <w:uiPriority w:val="4"/>
    <w:rsid w:val="00690EFD"/>
    <w:rPr>
      <w:rFonts w:asciiTheme="majorHAnsi" w:eastAsiaTheme="majorEastAsia" w:hAnsiTheme="majorHAnsi" w:cstheme="majorBidi"/>
      <w:caps/>
      <w:color w:val="3F251D" w:themeColor="accent1"/>
      <w:sz w:val="22"/>
      <w:szCs w:val="22"/>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3F251D"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1F120E"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1F120E" w:themeColor="accent1" w:themeShade="7F"/>
    </w:rPr>
  </w:style>
  <w:style w:type="paragraph" w:styleId="ListBullet">
    <w:name w:val="List Bullet"/>
    <w:basedOn w:val="Normal"/>
    <w:uiPriority w:val="7"/>
    <w:unhideWhenUsed/>
    <w:qFormat/>
    <w:pPr>
      <w:numPr>
        <w:numId w:val="5"/>
      </w:numPr>
    </w:pPr>
  </w:style>
  <w:style w:type="paragraph" w:styleId="ListNumber">
    <w:name w:val="List Number"/>
    <w:basedOn w:val="Normal"/>
    <w:uiPriority w:val="5"/>
    <w:unhideWhenUsed/>
    <w:qFormat/>
    <w:pPr>
      <w:numPr>
        <w:numId w:val="6"/>
      </w:numPr>
      <w:contextualSpacing/>
    </w:pPr>
  </w:style>
  <w:style w:type="paragraph" w:styleId="Title">
    <w:name w:val="Title"/>
    <w:basedOn w:val="Normal"/>
    <w:link w:val="TitleChar"/>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leChar">
    <w:name w:val="Title Char"/>
    <w:basedOn w:val="DefaultParagraphFont"/>
    <w:link w:val="Title"/>
    <w:uiPriority w:val="2"/>
    <w:rsid w:val="00FD1504"/>
    <w:rPr>
      <w:rFonts w:asciiTheme="majorHAnsi" w:eastAsiaTheme="majorEastAsia" w:hAnsiTheme="majorHAnsi" w:cstheme="majorBidi"/>
      <w:color w:val="3F251D" w:themeColor="accent1"/>
      <w:kern w:val="28"/>
      <w:sz w:val="60"/>
      <w:szCs w:val="60"/>
    </w:rPr>
  </w:style>
  <w:style w:type="paragraph" w:styleId="Subtitle">
    <w:name w:val="Subtitle"/>
    <w:basedOn w:val="Normal"/>
    <w:link w:val="SubtitleChar"/>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SubtitleChar">
    <w:name w:val="Subtitle Char"/>
    <w:basedOn w:val="DefaultParagraphFont"/>
    <w:link w:val="Subtitle"/>
    <w:uiPriority w:val="3"/>
    <w:rsid w:val="00FD1504"/>
    <w:rPr>
      <w:rFonts w:asciiTheme="majorHAnsi" w:eastAsiaTheme="majorEastAsia" w:hAnsiTheme="majorHAnsi" w:cstheme="majorBidi"/>
      <w:caps/>
      <w:sz w:val="26"/>
      <w:szCs w:val="26"/>
    </w:rPr>
  </w:style>
  <w:style w:type="paragraph" w:customStyle="1" w:styleId="Photo">
    <w:name w:val="Photo"/>
    <w:basedOn w:val="Normal"/>
    <w:uiPriority w:val="1"/>
    <w:qFormat/>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unhideWhenUsed/>
    <w:rsid w:val="003422FF"/>
    <w:pPr>
      <w:spacing w:before="0" w:after="0" w:line="240" w:lineRule="auto"/>
      <w:jc w:val="right"/>
    </w:pPr>
    <w:rPr>
      <w:szCs w:val="16"/>
    </w:rPr>
  </w:style>
  <w:style w:type="character" w:customStyle="1" w:styleId="FooterChar">
    <w:name w:val="Footer Char"/>
    <w:basedOn w:val="DefaultParagraphFont"/>
    <w:link w:val="Footer"/>
    <w:uiPriority w:val="99"/>
    <w:rsid w:val="003422FF"/>
    <w:rPr>
      <w:sz w:val="22"/>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000"/>
    <w:pPr>
      <w:spacing w:before="0" w:after="0" w:line="240" w:lineRule="auto"/>
    </w:pPr>
  </w:style>
  <w:style w:type="character" w:customStyle="1" w:styleId="HeaderChar">
    <w:name w:val="Header Char"/>
    <w:basedOn w:val="DefaultParagraphFont"/>
    <w:link w:val="Header"/>
    <w:uiPriority w:val="99"/>
    <w:rsid w:val="001A2000"/>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styleId="ListParagraph">
    <w:name w:val="List Paragraph"/>
    <w:basedOn w:val="Normal"/>
    <w:uiPriority w:val="34"/>
    <w:semiHidden/>
    <w:qFormat/>
    <w:rsid w:val="00471A70"/>
    <w:pPr>
      <w:ind w:left="720"/>
      <w:contextualSpacing/>
    </w:pPr>
  </w:style>
  <w:style w:type="character" w:styleId="Hyperlink">
    <w:name w:val="Hyperlink"/>
    <w:basedOn w:val="DefaultParagraphFont"/>
    <w:uiPriority w:val="99"/>
    <w:unhideWhenUsed/>
    <w:rsid w:val="00471A70"/>
    <w:rPr>
      <w:color w:val="993E21" w:themeColor="hyperlink"/>
      <w:u w:val="single"/>
    </w:rPr>
  </w:style>
  <w:style w:type="character" w:styleId="UnresolvedMention">
    <w:name w:val="Unresolved Mention"/>
    <w:basedOn w:val="DefaultParagraphFont"/>
    <w:uiPriority w:val="99"/>
    <w:semiHidden/>
    <w:unhideWhenUsed/>
    <w:rsid w:val="00471A70"/>
    <w:rPr>
      <w:color w:val="808080"/>
      <w:shd w:val="clear" w:color="auto" w:fill="E6E6E6"/>
    </w:rPr>
  </w:style>
  <w:style w:type="character" w:customStyle="1" w:styleId="uiqtextrenderedqtext">
    <w:name w:val="ui_qtext_rendered_qtext"/>
    <w:basedOn w:val="DefaultParagraphFont"/>
    <w:rsid w:val="00C52E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24106">
      <w:bodyDiv w:val="1"/>
      <w:marLeft w:val="0"/>
      <w:marRight w:val="0"/>
      <w:marTop w:val="0"/>
      <w:marBottom w:val="0"/>
      <w:divBdr>
        <w:top w:val="none" w:sz="0" w:space="0" w:color="auto"/>
        <w:left w:val="none" w:sz="0" w:space="0" w:color="auto"/>
        <w:bottom w:val="none" w:sz="0" w:space="0" w:color="auto"/>
        <w:right w:val="none" w:sz="0" w:space="0" w:color="auto"/>
      </w:divBdr>
    </w:div>
    <w:div w:id="181475716">
      <w:bodyDiv w:val="1"/>
      <w:marLeft w:val="0"/>
      <w:marRight w:val="0"/>
      <w:marTop w:val="0"/>
      <w:marBottom w:val="0"/>
      <w:divBdr>
        <w:top w:val="none" w:sz="0" w:space="0" w:color="auto"/>
        <w:left w:val="none" w:sz="0" w:space="0" w:color="auto"/>
        <w:bottom w:val="none" w:sz="0" w:space="0" w:color="auto"/>
        <w:right w:val="none" w:sz="0" w:space="0" w:color="auto"/>
      </w:divBdr>
    </w:div>
    <w:div w:id="345329022">
      <w:bodyDiv w:val="1"/>
      <w:marLeft w:val="0"/>
      <w:marRight w:val="0"/>
      <w:marTop w:val="0"/>
      <w:marBottom w:val="0"/>
      <w:divBdr>
        <w:top w:val="none" w:sz="0" w:space="0" w:color="auto"/>
        <w:left w:val="none" w:sz="0" w:space="0" w:color="auto"/>
        <w:bottom w:val="none" w:sz="0" w:space="0" w:color="auto"/>
        <w:right w:val="none" w:sz="0" w:space="0" w:color="auto"/>
      </w:divBdr>
    </w:div>
    <w:div w:id="366612347">
      <w:bodyDiv w:val="1"/>
      <w:marLeft w:val="0"/>
      <w:marRight w:val="0"/>
      <w:marTop w:val="0"/>
      <w:marBottom w:val="0"/>
      <w:divBdr>
        <w:top w:val="none" w:sz="0" w:space="0" w:color="auto"/>
        <w:left w:val="none" w:sz="0" w:space="0" w:color="auto"/>
        <w:bottom w:val="none" w:sz="0" w:space="0" w:color="auto"/>
        <w:right w:val="none" w:sz="0" w:space="0" w:color="auto"/>
      </w:divBdr>
    </w:div>
    <w:div w:id="1078138210">
      <w:bodyDiv w:val="1"/>
      <w:marLeft w:val="0"/>
      <w:marRight w:val="0"/>
      <w:marTop w:val="0"/>
      <w:marBottom w:val="0"/>
      <w:divBdr>
        <w:top w:val="none" w:sz="0" w:space="0" w:color="auto"/>
        <w:left w:val="none" w:sz="0" w:space="0" w:color="auto"/>
        <w:bottom w:val="none" w:sz="0" w:space="0" w:color="auto"/>
        <w:right w:val="none" w:sz="0" w:space="0" w:color="auto"/>
      </w:divBdr>
    </w:div>
    <w:div w:id="1121652996">
      <w:bodyDiv w:val="1"/>
      <w:marLeft w:val="0"/>
      <w:marRight w:val="0"/>
      <w:marTop w:val="0"/>
      <w:marBottom w:val="0"/>
      <w:divBdr>
        <w:top w:val="none" w:sz="0" w:space="0" w:color="auto"/>
        <w:left w:val="none" w:sz="0" w:space="0" w:color="auto"/>
        <w:bottom w:val="none" w:sz="0" w:space="0" w:color="auto"/>
        <w:right w:val="none" w:sz="0" w:space="0" w:color="auto"/>
      </w:divBdr>
    </w:div>
    <w:div w:id="1133013586">
      <w:bodyDiv w:val="1"/>
      <w:marLeft w:val="0"/>
      <w:marRight w:val="0"/>
      <w:marTop w:val="0"/>
      <w:marBottom w:val="0"/>
      <w:divBdr>
        <w:top w:val="none" w:sz="0" w:space="0" w:color="auto"/>
        <w:left w:val="none" w:sz="0" w:space="0" w:color="auto"/>
        <w:bottom w:val="none" w:sz="0" w:space="0" w:color="auto"/>
        <w:right w:val="none" w:sz="0" w:space="0" w:color="auto"/>
      </w:divBdr>
    </w:div>
    <w:div w:id="1331563544">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474833989">
      <w:bodyDiv w:val="1"/>
      <w:marLeft w:val="0"/>
      <w:marRight w:val="0"/>
      <w:marTop w:val="0"/>
      <w:marBottom w:val="0"/>
      <w:divBdr>
        <w:top w:val="none" w:sz="0" w:space="0" w:color="auto"/>
        <w:left w:val="none" w:sz="0" w:space="0" w:color="auto"/>
        <w:bottom w:val="none" w:sz="0" w:space="0" w:color="auto"/>
        <w:right w:val="none" w:sz="0" w:space="0" w:color="auto"/>
      </w:divBdr>
    </w:div>
    <w:div w:id="1497381313">
      <w:bodyDiv w:val="1"/>
      <w:marLeft w:val="0"/>
      <w:marRight w:val="0"/>
      <w:marTop w:val="0"/>
      <w:marBottom w:val="0"/>
      <w:divBdr>
        <w:top w:val="none" w:sz="0" w:space="0" w:color="auto"/>
        <w:left w:val="none" w:sz="0" w:space="0" w:color="auto"/>
        <w:bottom w:val="none" w:sz="0" w:space="0" w:color="auto"/>
        <w:right w:val="none" w:sz="0" w:space="0" w:color="auto"/>
      </w:divBdr>
    </w:div>
    <w:div w:id="155373819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712532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pawar@csu.fullerton.edu"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vishruti123@csu.fullerton.edu" TargetMode="External"/><Relationship Id="rId4" Type="http://schemas.openxmlformats.org/officeDocument/2006/relationships/settings" Target="settings.xml"/><Relationship Id="rId9" Type="http://schemas.openxmlformats.org/officeDocument/2006/relationships/hyperlink" Target="mailto:vishruti123@csu.fullerton.edu"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athamesh\AppData\Roaming\Microsoft\Templates\Student%20report%20with%20cov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36FC32CCD9B4C3883D01B463599BE92"/>
        <w:category>
          <w:name w:val="General"/>
          <w:gallery w:val="placeholder"/>
        </w:category>
        <w:types>
          <w:type w:val="bbPlcHdr"/>
        </w:types>
        <w:behaviors>
          <w:behavior w:val="content"/>
        </w:behaviors>
        <w:guid w:val="{6A0BF9BE-8E0F-4B40-8A0F-F8D61033DCBB}"/>
      </w:docPartPr>
      <w:docPartBody>
        <w:p w:rsidR="003C0572" w:rsidRDefault="00694BFE">
          <w:pPr>
            <w:pStyle w:val="936FC32CCD9B4C3883D01B463599BE92"/>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0187"/>
    <w:rsid w:val="003C0572"/>
    <w:rsid w:val="00694BFE"/>
    <w:rsid w:val="00B40187"/>
    <w:rsid w:val="00EE0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8A858C699054399983276070E2CDEF8">
    <w:name w:val="78A858C699054399983276070E2CDEF8"/>
  </w:style>
  <w:style w:type="paragraph" w:customStyle="1" w:styleId="E7307E3CA3B04BE0BED2A8984AE5EE22">
    <w:name w:val="E7307E3CA3B04BE0BED2A8984AE5EE22"/>
  </w:style>
  <w:style w:type="paragraph" w:customStyle="1" w:styleId="68265FC37BBD4F86B90CD21B6167A2CC">
    <w:name w:val="68265FC37BBD4F86B90CD21B6167A2CC"/>
  </w:style>
  <w:style w:type="paragraph" w:customStyle="1" w:styleId="4244B38C5002405BBCF80CDAB0ACAF4A">
    <w:name w:val="4244B38C5002405BBCF80CDAB0ACAF4A"/>
  </w:style>
  <w:style w:type="paragraph" w:customStyle="1" w:styleId="936FC32CCD9B4C3883D01B463599BE92">
    <w:name w:val="936FC32CCD9B4C3883D01B463599BE92"/>
  </w:style>
  <w:style w:type="paragraph" w:customStyle="1" w:styleId="1B5578C785F943E9828E3644AEEEE218">
    <w:name w:val="1B5578C785F943E9828E3644AEEEE218"/>
  </w:style>
  <w:style w:type="paragraph" w:customStyle="1" w:styleId="2D5A5AFDA6AD48D9BA4052902C8B4F7A">
    <w:name w:val="2D5A5AFDA6AD48D9BA4052902C8B4F7A"/>
  </w:style>
  <w:style w:type="paragraph" w:styleId="ListBullet">
    <w:name w:val="List Bullet"/>
    <w:basedOn w:val="Normal"/>
    <w:uiPriority w:val="7"/>
    <w:unhideWhenUsed/>
    <w:qFormat/>
    <w:pPr>
      <w:numPr>
        <w:numId w:val="1"/>
      </w:numPr>
      <w:spacing w:before="120" w:after="200" w:line="264" w:lineRule="auto"/>
    </w:pPr>
    <w:rPr>
      <w:color w:val="44546A" w:themeColor="text2"/>
      <w:lang w:eastAsia="ja-JP"/>
    </w:rPr>
  </w:style>
  <w:style w:type="paragraph" w:customStyle="1" w:styleId="A8F58FD2AE9A49A9947F280B1C8E3736">
    <w:name w:val="A8F58FD2AE9A49A9947F280B1C8E3736"/>
  </w:style>
  <w:style w:type="paragraph" w:customStyle="1" w:styleId="62C5C73B7AC84300A618DF6CB1108596">
    <w:name w:val="62C5C73B7AC84300A618DF6CB1108596"/>
  </w:style>
  <w:style w:type="paragraph" w:customStyle="1" w:styleId="165CF215478B4462B6A0943F0585692E">
    <w:name w:val="165CF215478B4462B6A0943F0585692E"/>
  </w:style>
  <w:style w:type="paragraph" w:customStyle="1" w:styleId="66D3B3B88C2046AF97E7A90DB0D34085">
    <w:name w:val="66D3B3B88C2046AF97E7A90DB0D34085"/>
    <w:rsid w:val="00B40187"/>
  </w:style>
  <w:style w:type="paragraph" w:customStyle="1" w:styleId="567DB30DDAF94BCD82299B9CA6C2363B">
    <w:name w:val="567DB30DDAF94BCD82299B9CA6C2363B"/>
    <w:rsid w:val="00B40187"/>
  </w:style>
  <w:style w:type="paragraph" w:customStyle="1" w:styleId="4F544EF209A14A60AD7310D6F3598622">
    <w:name w:val="4F544EF209A14A60AD7310D6F3598622"/>
    <w:rsid w:val="00B401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23B51-4832-49F0-96D2-20080AAC4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Template>
  <TotalTime>167</TotalTime>
  <Pages>5</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Prathamesh</dc:creator>
  <cp:keywords/>
  <cp:lastModifiedBy>vishruti</cp:lastModifiedBy>
  <cp:revision>3</cp:revision>
  <dcterms:created xsi:type="dcterms:W3CDTF">2018-03-19T19:32:00Z</dcterms:created>
  <dcterms:modified xsi:type="dcterms:W3CDTF">2018-03-20T06:17:00Z</dcterms:modified>
  <cp:version/>
</cp:coreProperties>
</file>